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7379" w14:textId="77777777" w:rsidR="00E14577" w:rsidRDefault="00E14577">
      <w:r w:rsidRPr="00465AC6">
        <w:rPr>
          <w:noProof/>
        </w:rPr>
        <w:drawing>
          <wp:anchor distT="0" distB="0" distL="114300" distR="114300" simplePos="0" relativeHeight="251659264" behindDoc="1" locked="1" layoutInCell="1" allowOverlap="1" wp14:anchorId="0CB72612" wp14:editId="2D66353A">
            <wp:simplePos x="0" y="0"/>
            <wp:positionH relativeFrom="column">
              <wp:posOffset>-731520</wp:posOffset>
            </wp:positionH>
            <wp:positionV relativeFrom="paragraph">
              <wp:posOffset>-2743200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rcRect l="28277" r="28277"/>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465AC6">
        <w:rPr>
          <w:noProof/>
        </w:rPr>
        <mc:AlternateContent>
          <mc:Choice Requires="wps">
            <w:drawing>
              <wp:anchor distT="0" distB="0" distL="114300" distR="114300" simplePos="0" relativeHeight="251660288" behindDoc="1" locked="1" layoutInCell="1" allowOverlap="1" wp14:anchorId="45737153" wp14:editId="7CA95A10">
                <wp:simplePos x="0" y="0"/>
                <wp:positionH relativeFrom="column">
                  <wp:posOffset>-731520</wp:posOffset>
                </wp:positionH>
                <wp:positionV relativeFrom="paragraph">
                  <wp:posOffset>273050</wp:posOffset>
                </wp:positionV>
                <wp:extent cx="6702425" cy="4023360"/>
                <wp:effectExtent l="0" t="0" r="3175"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02425" cy="40233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D0D5C" id="Rectangle 2" o:spid="_x0000_s1026" alt="&quot;&quot;" style="position:absolute;margin-left:-57.6pt;margin-top:21.5pt;width:527.75pt;height:316.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" fillcolor="#fde700 [3206]" stroked="f" strokeweight="1pt">
                <w10:anchorlock/>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6"/>
        <w:gridCol w:w="3005"/>
      </w:tblGrid>
      <w:tr w:rsidR="00A73656" w14:paraId="4AFB4F76" w14:textId="77777777" w:rsidTr="00931508">
        <w:trPr>
          <w:trHeight w:val="2106"/>
        </w:trPr>
        <w:tc>
          <w:tcPr>
            <w:tcW w:w="6011" w:type="dxa"/>
            <w:gridSpan w:val="2"/>
            <w:tcMar>
              <w:top w:w="576" w:type="dxa"/>
              <w:left w:w="115" w:type="dxa"/>
              <w:right w:w="115" w:type="dxa"/>
            </w:tcMar>
          </w:tcPr>
          <w:p w14:paraId="6CF5C3E0" w14:textId="77777777" w:rsidR="00A73656" w:rsidRDefault="006B0FA1" w:rsidP="00931508">
            <w:pPr>
              <w:pStyle w:val="Title"/>
            </w:pPr>
            <w:r>
              <w:t>Project Extension</w:t>
            </w:r>
          </w:p>
          <w:p w14:paraId="5F8CB36F" w14:textId="430C6AC8" w:rsidR="006B0FA1" w:rsidRPr="006B0FA1" w:rsidRDefault="006B0FA1" w:rsidP="006B0FA1">
            <w:r>
              <w:t>Special Topic – Semester One 2026</w:t>
            </w:r>
          </w:p>
        </w:tc>
        <w:tc>
          <w:tcPr>
            <w:tcW w:w="3005" w:type="dxa"/>
            <w:tcMar>
              <w:top w:w="576" w:type="dxa"/>
            </w:tcMar>
          </w:tcPr>
          <w:p w14:paraId="33CC984B" w14:textId="77777777" w:rsidR="00A73656" w:rsidRDefault="00A73656" w:rsidP="00F85F7C">
            <w:pPr>
              <w:spacing w:after="200"/>
            </w:pPr>
          </w:p>
        </w:tc>
      </w:tr>
      <w:tr w:rsidR="00A73656" w14:paraId="1335EE82" w14:textId="77777777" w:rsidTr="00931508">
        <w:trPr>
          <w:trHeight w:val="891"/>
        </w:trPr>
        <w:tc>
          <w:tcPr>
            <w:tcW w:w="6011" w:type="dxa"/>
            <w:gridSpan w:val="2"/>
            <w:tcMar>
              <w:top w:w="1080" w:type="dxa"/>
              <w:left w:w="115" w:type="dxa"/>
              <w:right w:w="115" w:type="dxa"/>
            </w:tcMar>
          </w:tcPr>
          <w:p w14:paraId="26243005" w14:textId="094DD38A" w:rsidR="00A73656" w:rsidRPr="00D41196" w:rsidRDefault="006B0FA1" w:rsidP="00931508">
            <w:pPr>
              <w:pStyle w:val="Bold"/>
            </w:pPr>
            <w:r>
              <w:t>Otago Polytechnic</w:t>
            </w:r>
            <w:r w:rsidR="00A73656" w:rsidRPr="00D41196">
              <w:t>.</w:t>
            </w:r>
          </w:p>
          <w:p w14:paraId="5552F499" w14:textId="77777777" w:rsidR="00A73656" w:rsidRDefault="00A73656" w:rsidP="00931508">
            <w:pPr>
              <w:pStyle w:val="Bold"/>
            </w:pPr>
          </w:p>
        </w:tc>
        <w:tc>
          <w:tcPr>
            <w:tcW w:w="3005" w:type="dxa"/>
            <w:tcMar>
              <w:top w:w="1080" w:type="dxa"/>
              <w:left w:w="115" w:type="dxa"/>
              <w:right w:w="115" w:type="dxa"/>
            </w:tcMar>
          </w:tcPr>
          <w:p w14:paraId="6A7E880B" w14:textId="77777777" w:rsidR="00A73656" w:rsidRDefault="00A73656" w:rsidP="00931508">
            <w:pPr>
              <w:spacing w:after="200"/>
            </w:pPr>
          </w:p>
        </w:tc>
      </w:tr>
      <w:tr w:rsidR="00A73656" w:rsidRPr="00C96056" w14:paraId="27D33C64" w14:textId="77777777" w:rsidTr="00F85F7C">
        <w:trPr>
          <w:trHeight w:val="2207"/>
        </w:trPr>
        <w:tc>
          <w:tcPr>
            <w:tcW w:w="3005" w:type="dxa"/>
          </w:tcPr>
          <w:p w14:paraId="170BA2E8" w14:textId="26C11B42" w:rsidR="00A73656" w:rsidRPr="007B7736" w:rsidRDefault="006B0FA1" w:rsidP="00F85F7C">
            <w:pPr>
              <w:pStyle w:val="Info"/>
              <w:framePr w:hSpace="0" w:wrap="auto" w:vAnchor="margin" w:hAnchor="text" w:yAlign="inline"/>
              <w:rPr>
                <w:sz w:val="24"/>
              </w:rPr>
            </w:pPr>
            <w:r>
              <w:rPr>
                <w:sz w:val="24"/>
              </w:rPr>
              <w:t xml:space="preserve">Written </w:t>
            </w:r>
            <w:r w:rsidR="00A73656" w:rsidRPr="007B7736">
              <w:rPr>
                <w:sz w:val="24"/>
              </w:rPr>
              <w:t>by </w:t>
            </w:r>
          </w:p>
          <w:p w14:paraId="3475622B" w14:textId="14D06B1E" w:rsidR="00A73656" w:rsidRDefault="006B0FA1" w:rsidP="00F85F7C">
            <w:pPr>
              <w:pStyle w:val="Info"/>
              <w:framePr w:hSpace="0" w:wrap="auto" w:vAnchor="margin" w:hAnchor="text" w:yAlign="inline"/>
              <w:rPr>
                <w:sz w:val="24"/>
              </w:rPr>
            </w:pPr>
            <w:r>
              <w:rPr>
                <w:sz w:val="24"/>
              </w:rPr>
              <w:t>Connell Webb</w:t>
            </w:r>
          </w:p>
          <w:p w14:paraId="1643D4D4" w14:textId="77777777" w:rsidR="00DB7B3F" w:rsidRDefault="00DB7B3F" w:rsidP="00F85F7C">
            <w:pPr>
              <w:pStyle w:val="Info"/>
              <w:framePr w:hSpace="0" w:wrap="auto" w:vAnchor="margin" w:hAnchor="text" w:yAlign="inline"/>
              <w:rPr>
                <w:sz w:val="24"/>
              </w:rPr>
            </w:pPr>
          </w:p>
          <w:p w14:paraId="43488E40" w14:textId="77777777" w:rsidR="00DB7B3F" w:rsidRDefault="00DB7B3F" w:rsidP="00F85F7C">
            <w:pPr>
              <w:pStyle w:val="Info"/>
              <w:framePr w:hSpace="0" w:wrap="auto" w:vAnchor="margin" w:hAnchor="text" w:yAlign="inline"/>
              <w:rPr>
                <w:sz w:val="24"/>
              </w:rPr>
            </w:pPr>
          </w:p>
          <w:p w14:paraId="518600CB" w14:textId="77777777" w:rsidR="00DB7B3F" w:rsidRDefault="00DB7B3F" w:rsidP="00F85F7C">
            <w:pPr>
              <w:pStyle w:val="Info"/>
              <w:framePr w:hSpace="0" w:wrap="auto" w:vAnchor="margin" w:hAnchor="text" w:yAlign="inline"/>
              <w:rPr>
                <w:sz w:val="24"/>
              </w:rPr>
            </w:pPr>
          </w:p>
          <w:p w14:paraId="1CD959E5" w14:textId="77777777" w:rsidR="00DB7B3F" w:rsidRPr="007B7736" w:rsidRDefault="00DB7B3F" w:rsidP="00F85F7C">
            <w:pPr>
              <w:pStyle w:val="Info"/>
              <w:framePr w:hSpace="0" w:wrap="auto" w:vAnchor="margin" w:hAnchor="text" w:yAlign="inline"/>
              <w:rPr>
                <w:sz w:val="24"/>
              </w:rPr>
            </w:pPr>
          </w:p>
        </w:tc>
        <w:tc>
          <w:tcPr>
            <w:tcW w:w="3006" w:type="dxa"/>
          </w:tcPr>
          <w:p w14:paraId="7A400604" w14:textId="740776BE" w:rsidR="00A73656" w:rsidRPr="007B7736" w:rsidRDefault="00A73656" w:rsidP="00F85F7C">
            <w:pPr>
              <w:pStyle w:val="Info"/>
              <w:framePr w:hSpace="0" w:wrap="auto" w:vAnchor="margin" w:hAnchor="text" w:yAlign="inline"/>
              <w:rPr>
                <w:sz w:val="24"/>
              </w:rPr>
            </w:pPr>
          </w:p>
        </w:tc>
        <w:tc>
          <w:tcPr>
            <w:tcW w:w="3005" w:type="dxa"/>
          </w:tcPr>
          <w:p w14:paraId="2AB9753C" w14:textId="593F7F67" w:rsidR="00A73656" w:rsidRPr="007B7736" w:rsidRDefault="00A73656" w:rsidP="00F85F7C">
            <w:pPr>
              <w:pStyle w:val="Info"/>
              <w:framePr w:hSpace="0" w:wrap="auto" w:vAnchor="margin" w:hAnchor="text" w:yAlign="inline"/>
              <w:rPr>
                <w:sz w:val="24"/>
              </w:rPr>
            </w:pPr>
          </w:p>
        </w:tc>
      </w:tr>
      <w:tr w:rsidR="00A73656" w:rsidRPr="00C96056" w14:paraId="0E208B14" w14:textId="77777777" w:rsidTr="00F85F7C">
        <w:trPr>
          <w:trHeight w:val="1607"/>
        </w:trPr>
        <w:tc>
          <w:tcPr>
            <w:tcW w:w="9016" w:type="dxa"/>
            <w:gridSpan w:val="3"/>
          </w:tcPr>
          <w:p w14:paraId="6DC087A4" w14:textId="2CB4DA06" w:rsidR="00A73656" w:rsidRPr="00C96056" w:rsidRDefault="00A73656" w:rsidP="00F85F7C">
            <w:pPr>
              <w:pStyle w:val="Heading1"/>
              <w:framePr w:hSpace="0" w:wrap="auto" w:vAnchor="margin" w:hAnchor="text" w:yAlign="inline"/>
            </w:pPr>
            <w:r w:rsidRPr="00CF1539">
              <w:t>20</w:t>
            </w:r>
            <w:r w:rsidR="006B0FA1">
              <w:t>26</w:t>
            </w:r>
          </w:p>
        </w:tc>
      </w:tr>
    </w:tbl>
    <w:p w14:paraId="11843258" w14:textId="77777777" w:rsidR="00E14577" w:rsidRDefault="00E14577">
      <w:pPr>
        <w:spacing w:before="0" w:after="160" w:line="278" w:lineRule="auto"/>
      </w:pPr>
    </w:p>
    <w:p w14:paraId="178C16AA" w14:textId="77777777" w:rsidR="00A73656" w:rsidRDefault="00A73656" w:rsidP="00D41196">
      <w:pPr>
        <w:pStyle w:val="Heading2"/>
        <w:sectPr w:rsidR="00A73656" w:rsidSect="00A73656">
          <w:headerReference w:type="even" r:id="rId11"/>
          <w:headerReference w:type="default" r:id="rId12"/>
          <w:footerReference w:type="default" r:id="rId13"/>
          <w:pgSz w:w="12240" w:h="15840" w:code="1"/>
          <w:pgMar w:top="4320" w:right="1152" w:bottom="720" w:left="1152" w:header="432" w:footer="144" w:gutter="0"/>
          <w:cols w:space="720"/>
          <w:docGrid w:linePitch="360"/>
        </w:sectPr>
      </w:pPr>
    </w:p>
    <w:p w14:paraId="744E302D" w14:textId="0D50D373" w:rsidR="00E14577" w:rsidRPr="00704665" w:rsidRDefault="006B0FA1" w:rsidP="00D41196">
      <w:pPr>
        <w:pStyle w:val="Heading2"/>
      </w:pPr>
      <w:r>
        <w:lastRenderedPageBreak/>
        <w:t>Introduction</w:t>
      </w:r>
    </w:p>
    <w:p w14:paraId="769B25EE" w14:textId="73CD7F9F" w:rsidR="003C44A7" w:rsidRDefault="006B0FA1" w:rsidP="003C44A7">
      <w:r>
        <w:t xml:space="preserve">Project Extension was the name given to my special topic for semester one of 2026 and aimed at determining whether it is possible to create a low-cost, repairable robotic prosthetic arm. This was chosen because I saw that there was an increasing demand for these prosthetics in the healthcare sector, and my joint interest in both </w:t>
      </w:r>
      <w:r w:rsidR="003F1E49">
        <w:t>health</w:t>
      </w:r>
      <w:r>
        <w:t xml:space="preserve"> and robotics made this a very interesting prospect.</w:t>
      </w:r>
    </w:p>
    <w:p w14:paraId="390B17C5" w14:textId="77777777" w:rsidR="003C44A7" w:rsidRPr="00704665" w:rsidRDefault="003C44A7" w:rsidP="003C44A7"/>
    <w:p w14:paraId="799BA13A" w14:textId="3386716B" w:rsidR="00E14577" w:rsidRPr="00704665" w:rsidRDefault="006B0FA1" w:rsidP="00D41196">
      <w:pPr>
        <w:pStyle w:val="Heading2"/>
      </w:pPr>
      <w:r>
        <w:t>Goal Outlines.</w:t>
      </w:r>
    </w:p>
    <w:p w14:paraId="7AE97D66" w14:textId="619BDBBB" w:rsidR="003C44A7" w:rsidRPr="006B0FA1" w:rsidRDefault="006B0FA1" w:rsidP="006B0FA1">
      <w:pPr>
        <w:pStyle w:val="ListBullet"/>
        <w:rPr>
          <w:b/>
          <w:bCs/>
        </w:rPr>
      </w:pPr>
      <w:r w:rsidRPr="006B0FA1">
        <w:rPr>
          <w:b/>
          <w:bCs/>
        </w:rPr>
        <w:t>Create a robotic arm that can bend and grip objects via user input</w:t>
      </w:r>
      <w:r w:rsidRPr="006B0FA1">
        <w:rPr>
          <w:b/>
          <w:bCs/>
          <w:lang w:val="en-NZ"/>
        </w:rPr>
        <w:t>:</w:t>
      </w:r>
      <w:r>
        <w:rPr>
          <w:lang w:val="en-NZ"/>
        </w:rPr>
        <w:t xml:space="preserve"> The main goal of the project was to </w:t>
      </w:r>
      <w:r w:rsidR="003F1E49">
        <w:rPr>
          <w:lang w:val="en-NZ"/>
        </w:rPr>
        <w:t>create</w:t>
      </w:r>
      <w:r>
        <w:rPr>
          <w:lang w:val="en-NZ"/>
        </w:rPr>
        <w:t xml:space="preserve"> the arm. I wanted to produce a product that would bend</w:t>
      </w:r>
      <w:r w:rsidR="003F1E49">
        <w:rPr>
          <w:lang w:val="en-NZ"/>
        </w:rPr>
        <w:t xml:space="preserve"> and straighten given input from muscles, and then using nerves that were under the skin of the elbow joint, have the user be able to grip and loosen their grip of the robotic hand.</w:t>
      </w:r>
    </w:p>
    <w:p w14:paraId="4FD7408B" w14:textId="10ECE1EC" w:rsidR="006B0FA1" w:rsidRDefault="006B0FA1" w:rsidP="006B0FA1">
      <w:pPr>
        <w:pStyle w:val="ListBullet"/>
        <w:rPr>
          <w:b/>
          <w:bCs/>
        </w:rPr>
      </w:pPr>
      <w:r w:rsidRPr="006B0FA1">
        <w:rPr>
          <w:b/>
          <w:bCs/>
        </w:rPr>
        <w:t>Create a basic platform for future student work in robotics</w:t>
      </w:r>
      <w:r>
        <w:rPr>
          <w:b/>
          <w:bCs/>
        </w:rPr>
        <w:t>:</w:t>
      </w:r>
      <w:r w:rsidR="003F1E49">
        <w:t xml:space="preserve"> Robotics is something that I very much enjoy and would love for others to be able to do so as well, because of this Vaughn and I thought a fantastic goal of this project would be to pave the way for future students, to be able to continue on with this project, and ones like it in the future.</w:t>
      </w:r>
    </w:p>
    <w:p w14:paraId="0759A0F7" w14:textId="249E42EC" w:rsidR="006B0FA1" w:rsidRPr="003F1E49" w:rsidRDefault="006B0FA1" w:rsidP="006B0FA1">
      <w:pPr>
        <w:pStyle w:val="ListBullet"/>
        <w:rPr>
          <w:b/>
          <w:bCs/>
        </w:rPr>
      </w:pPr>
      <w:r>
        <w:rPr>
          <w:b/>
          <w:bCs/>
        </w:rPr>
        <w:t>U</w:t>
      </w:r>
      <w:r w:rsidRPr="006B0FA1">
        <w:rPr>
          <w:b/>
          <w:bCs/>
        </w:rPr>
        <w:t>tiliz</w:t>
      </w:r>
      <w:r>
        <w:rPr>
          <w:b/>
          <w:bCs/>
        </w:rPr>
        <w:t>e</w:t>
      </w:r>
      <w:r w:rsidRPr="006B0FA1">
        <w:rPr>
          <w:b/>
          <w:bCs/>
        </w:rPr>
        <w:t xml:space="preserve"> parts that are readily available</w:t>
      </w:r>
      <w:r w:rsidRPr="006B0FA1">
        <w:rPr>
          <w:b/>
          <w:bCs/>
          <w:lang w:val="en-NZ"/>
        </w:rPr>
        <w:t>:</w:t>
      </w:r>
      <w:r w:rsidR="003F1E49">
        <w:rPr>
          <w:lang w:val="en-NZ"/>
        </w:rPr>
        <w:t xml:space="preserve"> One of the main barriers that exists for the accessibility of devices like this is that parts are either expensive, or brought in from overseas, so the main constraint became simple although just as important, if not more so than the rest. All parts where possible must be bought from local shops.</w:t>
      </w:r>
    </w:p>
    <w:p w14:paraId="639DED53" w14:textId="67E9ED75" w:rsidR="003F1E49" w:rsidRPr="006B0FA1" w:rsidRDefault="003F1E49" w:rsidP="006B0FA1">
      <w:pPr>
        <w:pStyle w:val="ListBullet"/>
        <w:rPr>
          <w:b/>
          <w:bCs/>
        </w:rPr>
      </w:pPr>
      <w:r>
        <w:rPr>
          <w:b/>
          <w:bCs/>
        </w:rPr>
        <w:t xml:space="preserve">Keep the costs low: </w:t>
      </w:r>
      <w:r>
        <w:t xml:space="preserve">These arms are a solved problem with many high tech and non-robotic ones all existing in a spectrum of usability and </w:t>
      </w:r>
      <w:proofErr w:type="gramStart"/>
      <w:r>
        <w:t>price,</w:t>
      </w:r>
      <w:proofErr w:type="gramEnd"/>
      <w:r>
        <w:t xml:space="preserve"> however the low-end robotic arm point of that spectrum I feel is largely unexplored. This is the crux of the issue here. An average robotic prosthetic arm can cost in the range of NZD$10,000 - NZD$50,000 with higher range models going as high as NZD$100,000. I wanted to see if we were able to create one for </w:t>
      </w:r>
      <w:r w:rsidR="00A448FC">
        <w:t>a</w:t>
      </w:r>
      <w:r>
        <w:t xml:space="preserve"> fraction of the cost.</w:t>
      </w:r>
    </w:p>
    <w:p w14:paraId="6A7CB720" w14:textId="0A3C0A07" w:rsidR="00E14577" w:rsidRPr="00704665" w:rsidRDefault="003F1E49" w:rsidP="00D41196">
      <w:pPr>
        <w:pStyle w:val="Heading2"/>
      </w:pPr>
      <w:r>
        <w:t>Research</w:t>
      </w:r>
    </w:p>
    <w:p w14:paraId="4A761F96" w14:textId="77777777" w:rsidR="003C44A7" w:rsidRDefault="003C44A7" w:rsidP="003C44A7">
      <w:pPr>
        <w:pStyle w:val="Bold"/>
      </w:pPr>
    </w:p>
    <w:p w14:paraId="30A6A412" w14:textId="57AA9B0F" w:rsidR="00E14577" w:rsidRPr="003C44A7" w:rsidRDefault="003F1E49" w:rsidP="00D41196">
      <w:pPr>
        <w:pStyle w:val="Heading2"/>
      </w:pPr>
      <w:r>
        <w:t>Verification</w:t>
      </w:r>
    </w:p>
    <w:p w14:paraId="52887106" w14:textId="77777777" w:rsidR="003C44A7" w:rsidRDefault="003C44A7" w:rsidP="003C44A7">
      <w:pPr>
        <w:pStyle w:val="Bold"/>
      </w:pPr>
    </w:p>
    <w:p w14:paraId="5764DABB" w14:textId="3838A37E" w:rsidR="00E14577" w:rsidRPr="00DA457B" w:rsidRDefault="003F1E49" w:rsidP="00D41196">
      <w:pPr>
        <w:pStyle w:val="Heading2"/>
      </w:pPr>
      <w:r>
        <w:t>Implimentation</w:t>
      </w:r>
    </w:p>
    <w:p w14:paraId="532812D2" w14:textId="6C39F4B4" w:rsidR="008E5020" w:rsidRDefault="008E5020"/>
    <w:sectPr w:rsidR="008E5020" w:rsidSect="00A7365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26BF" w14:textId="77777777" w:rsidR="006B0FA1" w:rsidRDefault="006B0FA1" w:rsidP="00E14577">
      <w:pPr>
        <w:spacing w:before="0" w:line="240" w:lineRule="auto"/>
      </w:pPr>
      <w:r>
        <w:separator/>
      </w:r>
    </w:p>
  </w:endnote>
  <w:endnote w:type="continuationSeparator" w:id="0">
    <w:p w14:paraId="0627931F" w14:textId="77777777" w:rsidR="006B0FA1" w:rsidRDefault="006B0FA1"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9679" w14:textId="64E62D3D" w:rsidR="008A6801" w:rsidRDefault="008A6801" w:rsidP="00D30526">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D79CD" w14:textId="77777777" w:rsidR="006B0FA1" w:rsidRDefault="006B0FA1" w:rsidP="00E14577">
      <w:pPr>
        <w:spacing w:before="0" w:line="240" w:lineRule="auto"/>
      </w:pPr>
      <w:r>
        <w:separator/>
      </w:r>
    </w:p>
  </w:footnote>
  <w:footnote w:type="continuationSeparator" w:id="0">
    <w:p w14:paraId="2BBD4284" w14:textId="77777777" w:rsidR="006B0FA1" w:rsidRDefault="006B0FA1"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EndPr>
      <w:rPr>
        <w:rStyle w:val="PageNumber"/>
      </w:rPr>
    </w:sdtEndPr>
    <w:sdtContent>
      <w:p w14:paraId="3D506522" w14:textId="77777777"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44A969"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513015"/>
      <w:docPartObj>
        <w:docPartGallery w:val="Page Numbers (Top of Page)"/>
        <w:docPartUnique/>
      </w:docPartObj>
    </w:sdtPr>
    <w:sdtEndPr>
      <w:rPr>
        <w:rStyle w:val="PageNumber"/>
      </w:rPr>
    </w:sdtEndPr>
    <w:sdtContent>
      <w:p w14:paraId="7F973045"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0D134CDB" wp14:editId="031DAECE">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14926"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" fillcolor="#fde700 [3206]"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23B463"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405310">
    <w:abstractNumId w:val="1"/>
  </w:num>
  <w:num w:numId="2" w16cid:durableId="127659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A1"/>
    <w:rsid w:val="00113F44"/>
    <w:rsid w:val="00187C41"/>
    <w:rsid w:val="0025158E"/>
    <w:rsid w:val="002A1D15"/>
    <w:rsid w:val="00380DD3"/>
    <w:rsid w:val="003C44A7"/>
    <w:rsid w:val="003F1E49"/>
    <w:rsid w:val="00421A37"/>
    <w:rsid w:val="004678F0"/>
    <w:rsid w:val="004C6124"/>
    <w:rsid w:val="0052119A"/>
    <w:rsid w:val="00523A54"/>
    <w:rsid w:val="00542955"/>
    <w:rsid w:val="006256E2"/>
    <w:rsid w:val="006843C8"/>
    <w:rsid w:val="006B0FA1"/>
    <w:rsid w:val="006B1ECB"/>
    <w:rsid w:val="0077342D"/>
    <w:rsid w:val="00797982"/>
    <w:rsid w:val="007B7736"/>
    <w:rsid w:val="007F2A50"/>
    <w:rsid w:val="008628A3"/>
    <w:rsid w:val="008927C0"/>
    <w:rsid w:val="008A5444"/>
    <w:rsid w:val="008A6801"/>
    <w:rsid w:val="008D3879"/>
    <w:rsid w:val="008E5020"/>
    <w:rsid w:val="00931508"/>
    <w:rsid w:val="00983B2E"/>
    <w:rsid w:val="009B07AD"/>
    <w:rsid w:val="009C36B2"/>
    <w:rsid w:val="009D6230"/>
    <w:rsid w:val="00A33B91"/>
    <w:rsid w:val="00A448FC"/>
    <w:rsid w:val="00A73656"/>
    <w:rsid w:val="00AC4272"/>
    <w:rsid w:val="00B561B6"/>
    <w:rsid w:val="00B62D04"/>
    <w:rsid w:val="00BD267F"/>
    <w:rsid w:val="00CF1539"/>
    <w:rsid w:val="00D30526"/>
    <w:rsid w:val="00D41196"/>
    <w:rsid w:val="00D81EA7"/>
    <w:rsid w:val="00DB7B3F"/>
    <w:rsid w:val="00E14577"/>
    <w:rsid w:val="00EA5E9E"/>
    <w:rsid w:val="00F944C0"/>
    <w:rsid w:val="00FB0D9C"/>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C1CEA"/>
  <w15:chartTrackingRefBased/>
  <w15:docId w15:val="{748AF65A-065E-4AFB-A77F-0F59BBB9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bbce2\AppData\Local\Microsoft\Office\16.0\DTS\en-NZ%7bABBCB4BD-C9C7-46E8-BB53-0BB0D78B8329%7d\%7b26932EDA-A0E7-40BF-B602-C7C1EC593563%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3.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{26932EDA-A0E7-40BF-B602-C7C1EC593563}TF15d030a7-4d0a-4c1c-8a3e-3a7590a124cedd8a6b98_win32-38785b346894.dotx</Template>
  <TotalTime>22</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Connell Webb (1000104559)</dc:creator>
  <cp:keywords/>
  <dc:description/>
  <cp:lastModifiedBy>Connell Webb (1000104559)</cp:lastModifiedBy>
  <cp:revision>1</cp:revision>
  <cp:lastPrinted>2025-05-01T20:47:00Z</cp:lastPrinted>
  <dcterms:created xsi:type="dcterms:W3CDTF">2026-05-20T23:36:00Z</dcterms:created>
  <dcterms:modified xsi:type="dcterms:W3CDTF">2026-05-20T23:58:00Z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